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27E" w:rsidRPr="00B15A7A" w:rsidRDefault="0038127E" w:rsidP="0038127E">
      <w:pPr>
        <w:pStyle w:val="Paragraphestandard"/>
        <w:spacing w:line="240" w:lineRule="auto"/>
        <w:jc w:val="both"/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</w:pPr>
      <w:r w:rsidRPr="00B15A7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C8C12" wp14:editId="3916411E">
                <wp:simplePos x="0" y="0"/>
                <wp:positionH relativeFrom="margin">
                  <wp:posOffset>9525</wp:posOffset>
                </wp:positionH>
                <wp:positionV relativeFrom="page">
                  <wp:posOffset>747395</wp:posOffset>
                </wp:positionV>
                <wp:extent cx="2333625" cy="835025"/>
                <wp:effectExtent l="0" t="0" r="0" b="3175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83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A13" w:rsidRPr="00E76932" w:rsidRDefault="00E21A13" w:rsidP="00E21A13">
                            <w:pPr>
                              <w:pStyle w:val="Textedebulles"/>
                              <w:spacing w:line="540" w:lineRule="exact"/>
                              <w:rPr>
                                <w:rFonts w:ascii="Corbel" w:hAnsi="Corbel" w:cs="SegoePro-Light"/>
                                <w:b/>
                                <w:color w:val="564B3C" w:themeColor="text2"/>
                                <w:sz w:val="60"/>
                                <w:szCs w:val="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rbel" w:hAnsi="Corbel" w:cs="SegoePro-Light"/>
                                <w:b/>
                                <w:color w:val="E06721"/>
                                <w:sz w:val="60"/>
                                <w:szCs w:val="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Soumaïla</w:t>
                            </w:r>
                            <w:r w:rsidRPr="00E76932">
                              <w:rPr>
                                <w:rFonts w:ascii="Corbel" w:hAnsi="Corbel" w:cs="SegoePro-Light"/>
                                <w:b/>
                                <w:color w:val="564B3C" w:themeColor="text2"/>
                                <w:sz w:val="60"/>
                                <w:szCs w:val="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Corbel" w:hAnsi="Corbel" w:cs="SegoePro-Light"/>
                                <w:b/>
                                <w:color w:val="EC974C"/>
                                <w:sz w:val="60"/>
                                <w:szCs w:val="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COULIBALY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C8C12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.75pt;margin-top:58.85pt;width:183.75pt;height:65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" filled="f" stroked="f">
                <v:textbox>
                  <w:txbxContent>
                    <w:p w:rsidR="00E21A13" w:rsidRPr="00E76932" w:rsidRDefault="00E21A13" w:rsidP="00E21A13">
                      <w:pPr>
                        <w:pStyle w:val="Textedebulles"/>
                        <w:spacing w:line="540" w:lineRule="exact"/>
                        <w:rPr>
                          <w:rFonts w:ascii="Corbel" w:hAnsi="Corbel" w:cs="SegoePro-Light"/>
                          <w:b/>
                          <w:color w:val="564B3C" w:themeColor="text2"/>
                          <w:sz w:val="60"/>
                          <w:szCs w:val="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rbel" w:hAnsi="Corbel" w:cs="SegoePro-Light"/>
                          <w:b/>
                          <w:color w:val="E06721"/>
                          <w:sz w:val="60"/>
                          <w:szCs w:val="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Soumaïla</w:t>
                      </w:r>
                      <w:r w:rsidRPr="00E76932">
                        <w:rPr>
                          <w:rFonts w:ascii="Corbel" w:hAnsi="Corbel" w:cs="SegoePro-Light"/>
                          <w:b/>
                          <w:color w:val="564B3C" w:themeColor="text2"/>
                          <w:sz w:val="60"/>
                          <w:szCs w:val="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ascii="Corbel" w:hAnsi="Corbel" w:cs="SegoePro-Light"/>
                          <w:b/>
                          <w:color w:val="EC974C"/>
                          <w:sz w:val="60"/>
                          <w:szCs w:val="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COULIBALY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Amitié Thiès ex Mbour 3, Thiès, Sénégal</w:t>
      </w:r>
    </w:p>
    <w:p w:rsidR="0038127E" w:rsidRPr="00B15A7A" w:rsidRDefault="0038127E" w:rsidP="0038127E">
      <w:pPr>
        <w:pStyle w:val="Paragraphestandard"/>
        <w:spacing w:line="240" w:lineRule="auto"/>
        <w:rPr>
          <w:rFonts w:asciiTheme="minorHAnsi" w:hAnsiTheme="minorHAnsi" w:cs="Times New Roman"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</w:pPr>
      <w:r w:rsidRP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Villa N° 757</w:t>
      </w:r>
    </w:p>
    <w:p w:rsidR="0038127E" w:rsidRPr="00B15A7A" w:rsidRDefault="0038127E" w:rsidP="0038127E">
      <w:pPr>
        <w:pStyle w:val="Paragraphestandard"/>
        <w:spacing w:line="240" w:lineRule="auto"/>
        <w:rPr>
          <w:rFonts w:asciiTheme="minorHAnsi" w:hAnsiTheme="minorHAnsi" w:cs="Times New Roman"/>
          <w:b/>
          <w:bCs/>
          <w:caps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</w:pPr>
      <w:r w:rsidRP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Tél :</w:t>
      </w:r>
      <w:r w:rsidRPr="00B15A7A">
        <w:rPr>
          <w:rFonts w:asciiTheme="minorHAnsi" w:hAnsiTheme="minorHAnsi" w:cs="Times New Roman"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r w:rsidRPr="00B15A7A">
        <w:rPr>
          <w:rFonts w:asciiTheme="minorHAnsi" w:hAnsiTheme="minorHAnsi" w:cs="Times New Roman"/>
          <w:bCs/>
          <w:caps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+221777242453</w:t>
      </w:r>
    </w:p>
    <w:p w:rsidR="0038127E" w:rsidRPr="00B15A7A" w:rsidRDefault="0038127E" w:rsidP="0038127E">
      <w:pPr>
        <w:pStyle w:val="Paragraphestandard"/>
        <w:spacing w:line="240" w:lineRule="auto"/>
        <w:rPr>
          <w:rFonts w:asciiTheme="minorHAnsi" w:hAnsiTheme="minorHAnsi" w:cs="Times New Roman"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</w:pPr>
      <w:r w:rsidRP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Email</w:t>
      </w:r>
      <w:r w:rsid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> :</w:t>
      </w:r>
      <w:r w:rsidRPr="00B15A7A">
        <w:rPr>
          <w:rFonts w:asciiTheme="minorHAnsi" w:hAnsiTheme="minorHAnsi" w:cs="Times New Roman"/>
          <w:b/>
          <w:color w:val="auto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r w:rsidRPr="00B15A7A">
          <w:rPr>
            <w:rStyle w:val="Lienhypertexte"/>
            <w:rFonts w:asciiTheme="minorHAnsi" w:hAnsiTheme="minorHAnsi" w:cs="Times New Roman"/>
            <w:sz w:val="22"/>
            <w:szCs w:val="22"/>
            <w14:textOutline w14:w="9525" w14:cap="flat" w14:cmpd="sng" w14:algn="ctr">
              <w14:noFill/>
              <w14:prstDash w14:val="solid"/>
              <w14:round/>
            </w14:textOutline>
          </w:rPr>
          <w:t>soumxman@gmail.com</w:t>
        </w:r>
      </w:hyperlink>
    </w:p>
    <w:p w:rsidR="0038127E" w:rsidRPr="00B15A7A" w:rsidRDefault="00D65A88" w:rsidP="0038127E">
      <w:pPr>
        <w:pStyle w:val="Paragraphestandard"/>
        <w:spacing w:line="240" w:lineRule="auto"/>
        <w:rPr>
          <w:rFonts w:asciiTheme="minorHAnsi" w:hAnsiTheme="minorHAnsi" w:cs="Times New Roman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7F8062B" wp14:editId="41117E08">
                <wp:simplePos x="0" y="0"/>
                <wp:positionH relativeFrom="page">
                  <wp:posOffset>3686175</wp:posOffset>
                </wp:positionH>
                <wp:positionV relativeFrom="paragraph">
                  <wp:posOffset>161925</wp:posOffset>
                </wp:positionV>
                <wp:extent cx="855345" cy="381000"/>
                <wp:effectExtent l="0" t="0" r="40005" b="19050"/>
                <wp:wrapNone/>
                <wp:docPr id="92" name="Grouper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345" cy="381000"/>
                          <a:chOff x="0" y="0"/>
                          <a:chExt cx="855345" cy="835660"/>
                        </a:xfrm>
                      </wpg:grpSpPr>
                      <wps:wsp>
                        <wps:cNvPr id="60" name="Connecteur droit 60"/>
                        <wps:cNvCnPr/>
                        <wps:spPr>
                          <a:xfrm flipV="1">
                            <a:off x="0" y="0"/>
                            <a:ext cx="845185" cy="835660"/>
                          </a:xfrm>
                          <a:prstGeom prst="line">
                            <a:avLst/>
                          </a:prstGeom>
                          <a:ln w="15875" cap="rnd">
                            <a:solidFill>
                              <a:srgbClr val="FFFFFF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Connecteur droit 61"/>
                        <wps:cNvCnPr/>
                        <wps:spPr>
                          <a:xfrm flipV="1">
                            <a:off x="26670" y="424815"/>
                            <a:ext cx="822960" cy="410845"/>
                          </a:xfrm>
                          <a:prstGeom prst="line">
                            <a:avLst/>
                          </a:prstGeom>
                          <a:ln w="15875" cap="rnd">
                            <a:solidFill>
                              <a:srgbClr val="FFFFFF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Connecteur droit 62"/>
                        <wps:cNvCnPr/>
                        <wps:spPr>
                          <a:xfrm flipV="1">
                            <a:off x="29210" y="713105"/>
                            <a:ext cx="826135" cy="122555"/>
                          </a:xfrm>
                          <a:prstGeom prst="line">
                            <a:avLst/>
                          </a:prstGeom>
                          <a:ln w="15875" cap="rnd">
                            <a:solidFill>
                              <a:srgbClr val="FFFFFF"/>
                            </a:solidFill>
                            <a:prstDash val="sysDot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15F9C9" id="Grouper 92" o:spid="_x0000_s1026" style="position:absolute;margin-left:290.25pt;margin-top:12.75pt;width:67.35pt;height:30pt;z-index:251673600;mso-position-horizontal-relative:page;mso-height-relative:margin" coordsize="8553,8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">
                <v:line id="Connecteur droit 60" o:spid="_x0000_s1027" style="position:absolute;flip:y;visibility:visible;mso-wrap-style:square" from="0,0" to="8451,8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DD5sAAAADbAAAADwAAAGRycy9kb3ducmV2LnhtbERPS2sCMRC+F/ofwhR6q9n2YGU1ikgt&#10;QqHg6+Bt2Iybxc3MmkTd/vvmIHj8+N6TWe9bdaUQG2ED74MCFHEltuHawG67fBuBignZYitMBv4o&#10;wmz6/DTB0sqN13TdpFrlEI4lGnApdaXWsXLkMQ6kI87cUYLHlGGotQ14y+G+1R9FMdQeG84NDjta&#10;OKpOm4s3IF9e3Gh9OX//rn7222PxKXQIxry+9PMxqER9eojv7pU1MMzr85f8A/T0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wgw+bAAAAA2wAAAA8AAAAAAAAAAAAAAAAA&#10;oQIAAGRycy9kb3ducmV2LnhtbFBLBQYAAAAABAAEAPkAAACOAwAAAAA=&#10;" strokecolor="white" strokeweight="1.25pt">
                  <v:stroke dashstyle="1 1" endcap="round"/>
                </v:line>
                <v:line id="Connecteur droit 61" o:spid="_x0000_s1028" style="position:absolute;flip:y;visibility:visible;mso-wrap-style:square" from="266,4248" to="8496,8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2xmfcQAAADbAAAADwAAAGRycy9kb3ducmV2LnhtbESPT2sCMRTE70K/Q3gFb5q1Bytbo5TS&#10;iiAI/umht8fmuVm6eW+bRF2/vSkUehxm5jfMfNn7Vl0oxEbYwGRcgCKuxDZcGzgePkYzUDEhW2yF&#10;ycCNIiwXD4M5llauvKPLPtUqQziWaMCl1JVax8qRxziWjjh7JwkeU5ah1jbgNcN9q5+KYqo9NpwX&#10;HHb05qj63p+9AXn34ma7889qu958Hk7Fs9BXMGb42L++gErUp//wX3ttDUwn8Psl/wC9u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bGZ9xAAAANsAAAAPAAAAAAAAAAAA&#10;AAAAAKECAABkcnMvZG93bnJldi54bWxQSwUGAAAAAAQABAD5AAAAkgMAAAAA&#10;" strokecolor="white" strokeweight="1.25pt">
                  <v:stroke dashstyle="1 1" endcap="round"/>
                </v:line>
                <v:line id="Connecteur droit 62" o:spid="_x0000_s1029" style="position:absolute;flip:y;visibility:visible;mso-wrap-style:square" from="292,7131" to="8553,8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74CsQAAADbAAAADwAAAGRycy9kb3ducmV2LnhtbESPT2sCMRTE70K/Q3gFb5qtB5WtUUqp&#10;IhQK/umht8fmuVm6eW9Nom6/fSMUehxm5jfMYtX7Vl0pxEbYwNO4AEVciW24NnA8rEdzUDEhW2yF&#10;ycAPRVgtHwYLLK3ceEfXfapVhnAs0YBLqSu1jpUjj3EsHXH2ThI8pixDrW3AW4b7Vk+KYqo9NpwX&#10;HHb06qj63l+8AXnz4ua7y3nzsX3/PJyKmdBXMGb42L88g0rUp//wX3trDUwncP+Sf4B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vvgKxAAAANsAAAAPAAAAAAAAAAAA&#10;AAAAAKECAABkcnMvZG93bnJldi54bWxQSwUGAAAAAAQABAD5AAAAkgMAAAAA&#10;" strokecolor="white" strokeweight="1.25pt">
                  <v:stroke dashstyle="1 1" endcap="round"/>
                </v:line>
                <w10:wrap anchorx="page"/>
              </v:group>
            </w:pict>
          </mc:Fallback>
        </mc:AlternateContent>
      </w:r>
      <w:r w:rsidR="0038127E" w:rsidRPr="00B15A7A">
        <w:rPr>
          <w:rFonts w:asciiTheme="minorHAnsi" w:hAnsiTheme="minorHAnsi" w:cs="Times New Roman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 xml:space="preserve">Né le </w:t>
      </w:r>
      <w:r w:rsidR="0038127E" w:rsidRPr="00B15A7A">
        <w:rPr>
          <w:rFonts w:asciiTheme="minorHAnsi" w:hAnsiTheme="minorHAnsi" w:cs="Times New Roman"/>
          <w:b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 xml:space="preserve">09/09/94, 23ans, </w:t>
      </w:r>
      <w:r w:rsidR="0038127E" w:rsidRPr="00B15A7A">
        <w:rPr>
          <w:rFonts w:asciiTheme="minorHAnsi" w:hAnsiTheme="minorHAnsi" w:cs="Times New Roman"/>
          <w:sz w:val="22"/>
          <w:szCs w:val="22"/>
          <w14:textOutline w14:w="9525" w14:cap="flat" w14:cmpd="sng" w14:algn="ctr">
            <w14:noFill/>
            <w14:prstDash w14:val="solid"/>
            <w14:round/>
          </w14:textOutline>
        </w:rPr>
        <w:t xml:space="preserve">Célibataire </w:t>
      </w:r>
    </w:p>
    <w:p w:rsidR="0038127E" w:rsidRPr="0038127E" w:rsidRDefault="00D65A88" w:rsidP="0038127E">
      <w:pPr>
        <w:pStyle w:val="Paragraphestandard"/>
        <w:spacing w:line="240" w:lineRule="auto"/>
        <w:rPr>
          <w:rFonts w:ascii="Times New Roman" w:hAnsi="Times New Roman" w:cs="Times New Roman"/>
          <w:b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1E30D3" wp14:editId="68441393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3990975" cy="371475"/>
                <wp:effectExtent l="0" t="0" r="9525" b="9525"/>
                <wp:wrapThrough wrapText="bothSides">
                  <wp:wrapPolygon edited="0">
                    <wp:start x="0" y="0"/>
                    <wp:lineTo x="0" y="21046"/>
                    <wp:lineTo x="21548" y="21046"/>
                    <wp:lineTo x="21548" y="0"/>
                    <wp:lineTo x="0" y="0"/>
                  </wp:wrapPolygon>
                </wp:wrapThrough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371475"/>
                        </a:xfrm>
                        <a:prstGeom prst="rect">
                          <a:avLst/>
                        </a:prstGeom>
                        <a:solidFill>
                          <a:srgbClr val="E06721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A88" w:rsidRPr="00EA5A45" w:rsidRDefault="00D65A88" w:rsidP="00D65A88">
                            <w:pPr>
                              <w:pStyle w:val="Textedebulles"/>
                              <w:spacing w:after="113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5A45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Élève-ingénieur Electromécanicien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200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E30D3" id="Zone de texte 14" o:spid="_x0000_s1027" type="#_x0000_t202" style="position:absolute;margin-left:0;margin-top:.8pt;width:314.25pt;height:29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" fillcolor="#e06721" stroked="f">
                <v:textbox inset="7mm,,,0">
                  <w:txbxContent>
                    <w:p w:rsidR="00D65A88" w:rsidRPr="00EA5A45" w:rsidRDefault="00D65A88" w:rsidP="00D65A88">
                      <w:pPr>
                        <w:pStyle w:val="Textedebulles"/>
                        <w:spacing w:after="113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A5A45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8"/>
                          <w:szCs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Élève-ingénieur Electromécanicien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E21A13" w:rsidRPr="0038127E" w:rsidRDefault="0038127E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571C10" wp14:editId="2BDC7B77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2738120" cy="264160"/>
                <wp:effectExtent l="0" t="0" r="5080" b="2540"/>
                <wp:wrapThrough wrapText="bothSides">
                  <wp:wrapPolygon edited="0">
                    <wp:start x="0" y="0"/>
                    <wp:lineTo x="0" y="20250"/>
                    <wp:lineTo x="21490" y="20250"/>
                    <wp:lineTo x="21490" y="0"/>
                    <wp:lineTo x="0" y="0"/>
                  </wp:wrapPolygon>
                </wp:wrapThrough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4160"/>
                          <a:chOff x="0" y="0"/>
                          <a:chExt cx="2738120" cy="264160"/>
                        </a:xfrm>
                      </wpg:grpSpPr>
                      <wps:wsp>
                        <wps:cNvPr id="8" name="Zone de texte 8"/>
                        <wps:cNvSpPr txBox="1"/>
                        <wps:spPr>
                          <a:xfrm>
                            <a:off x="0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11514B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127E" w:rsidRPr="008131F3" w:rsidRDefault="0038127E" w:rsidP="0038127E">
                              <w:pPr>
                                <w:pStyle w:val="Paragraphestandard"/>
                                <w:spacing w:after="113"/>
                                <w:jc w:val="center"/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131F3">
                                <w:rPr>
                                  <w:rFonts w:ascii="Corbel" w:hAnsi="Corbel" w:cs="SegoePro-Light"/>
                                  <w:b/>
                                  <w:caps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  <w:r w:rsidRPr="008131F3"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xpérience professionnelle</w:t>
                              </w:r>
                            </w:p>
                            <w:p w:rsidR="0038127E" w:rsidRPr="00BC5ADF" w:rsidRDefault="0038127E" w:rsidP="0038127E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6500" y="47625"/>
                            <a:ext cx="18478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71C10" id="Groupe 1" o:spid="_x0000_s1028" style="position:absolute;margin-left:0;margin-top:20.55pt;width:215.6pt;height:20.8pt;z-index:251661312;mso-position-horizontal:left;mso-position-horizontal-relative:margin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">
                <v:shape id="Zone de texte 8" o:spid="_x0000_s1029" type="#_x0000_t202" style="position:absolute;width:27381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5uTMAA&#10;AADaAAAADwAAAGRycy9kb3ducmV2LnhtbERPPW/CMBDdK/EfrKvUrXHCUNGAiVBDUdWJ0rIf8ZFE&#10;xOdgO5Dy6+uhEuPT+14Uo+nEhZxvLSvIkhQEcWV1y7WCn+/35xkIH5A1dpZJwS95KJaThwXm2l75&#10;iy67UIsYwj5HBU0IfS6lrxoy6BPbE0fuaJ3BEKGrpXZ4jeGmk9M0fZEGW44NDfb01lB12g1Gwedm&#10;r+m2HtzruR7K8rDNtpuyU+rpcVzNQQQaw1387/7QCuLWeCXe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D5uTMAAAADaAAAADwAAAAAAAAAAAAAAAACYAgAAZHJzL2Rvd25y&#10;ZXYueG1sUEsFBgAAAAAEAAQA9QAAAIUDAAAAAA==&#10;" fillcolor="#11514b" stroked="f">
                  <v:textbox>
                    <w:txbxContent>
                      <w:p w:rsidR="0038127E" w:rsidRPr="008131F3" w:rsidRDefault="0038127E" w:rsidP="0038127E">
                        <w:pPr>
                          <w:pStyle w:val="Paragraphestandard"/>
                          <w:spacing w:after="113"/>
                          <w:jc w:val="center"/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131F3">
                          <w:rPr>
                            <w:rFonts w:ascii="Corbel" w:hAnsi="Corbel" w:cs="SegoePro-Light"/>
                            <w:b/>
                            <w:caps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r w:rsidRPr="008131F3"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xpérience professionnelle</w:t>
                        </w:r>
                      </w:p>
                      <w:p w:rsidR="0038127E" w:rsidRPr="00BC5ADF" w:rsidRDefault="0038127E" w:rsidP="0038127E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30" type="#_x0000_t75" style="position:absolute;left:24765;top:476;width:1847;height:1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g18/DAAAA2wAAAA8AAABkcnMvZG93bnJldi54bWxEj09rwkAQxe8Fv8MyQm91o0gp0VVEkPZm&#10;tXrwNmYnfzA7G7MbE79951DobYb35r3fLNeDq9WD2lB5NjCdJKCIM28rLgycfnZvH6BCRLZYeyYD&#10;TwqwXo1elpha3/OBHsdYKAnhkKKBMsYm1TpkJTkME98Qi5b71mGUtS20bbGXcFfrWZK8a4cVS0OJ&#10;DW1Lym7HzhmYf3/27p4jni9dl1/3s4N92sGY1/GwWYCKNMR/89/1lxV8oZdfZAC9+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uDXz8MAAADbAAAADwAAAAAAAAAAAAAAAACf&#10;AgAAZHJzL2Rvd25yZXYueG1sUEsFBgAAAAAEAAQA9wAAAI8DAAAAAA==&#10;">
                  <v:imagedata r:id="rId12" o:title=""/>
                  <v:path arrowok="t"/>
                </v:shape>
                <w10:wrap type="through" anchorx="margin"/>
              </v:group>
            </w:pict>
          </mc:Fallback>
        </mc:AlternateContent>
      </w:r>
    </w:p>
    <w:p w:rsidR="00063D99" w:rsidRPr="00E21A13" w:rsidRDefault="00063D99" w:rsidP="00E21A1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1A13" w:rsidRPr="00E21A13" w:rsidRDefault="00E21A13" w:rsidP="00E21A13">
      <w:pPr>
        <w:spacing w:line="264" w:lineRule="auto"/>
        <w:rPr>
          <w:color w:val="000000" w:themeColor="text1"/>
        </w:rPr>
      </w:pPr>
      <w:r w:rsidRPr="0038127E">
        <w:rPr>
          <w:b/>
          <w:color w:val="000000" w:themeColor="text1"/>
        </w:rPr>
        <w:t>Septembre 2017 – Octobre 2017</w:t>
      </w:r>
      <w:r w:rsidRPr="00E21A13">
        <w:rPr>
          <w:color w:val="000000" w:themeColor="text1"/>
        </w:rPr>
        <w:t xml:space="preserve"> : Société d’exploitation de Manantali et de Felou</w:t>
      </w:r>
      <w:r w:rsidRPr="0038127E">
        <w:rPr>
          <w:b/>
          <w:color w:val="000000" w:themeColor="text1"/>
        </w:rPr>
        <w:t xml:space="preserve"> SEMAF</w:t>
      </w:r>
      <w:r w:rsidRPr="00E21A13">
        <w:rPr>
          <w:color w:val="000000" w:themeColor="text1"/>
        </w:rPr>
        <w:t xml:space="preserve"> (Exploitant du Barrage de Manantali)</w:t>
      </w:r>
    </w:p>
    <w:p w:rsidR="00E21A13" w:rsidRPr="0038127E" w:rsidRDefault="00E21A13" w:rsidP="00E21A13">
      <w:pPr>
        <w:spacing w:line="264" w:lineRule="auto"/>
        <w:rPr>
          <w:b/>
          <w:color w:val="000000" w:themeColor="text1"/>
        </w:rPr>
      </w:pPr>
      <w:r w:rsidRPr="0038127E">
        <w:rPr>
          <w:b/>
          <w:color w:val="000000" w:themeColor="text1"/>
        </w:rPr>
        <w:t>Stage de maitrise</w:t>
      </w:r>
    </w:p>
    <w:p w:rsidR="00E21A13" w:rsidRPr="0038127E" w:rsidRDefault="00E21A13" w:rsidP="0038127E">
      <w:pPr>
        <w:pStyle w:val="Paragraphedeliste"/>
        <w:numPr>
          <w:ilvl w:val="0"/>
          <w:numId w:val="7"/>
        </w:numPr>
        <w:spacing w:line="264" w:lineRule="auto"/>
        <w:rPr>
          <w:color w:val="000000" w:themeColor="text1" w:themeShade="BF"/>
        </w:rPr>
      </w:pPr>
      <w:r w:rsidRPr="0038127E">
        <w:rPr>
          <w:color w:val="000000" w:themeColor="text1" w:themeShade="BF"/>
        </w:rPr>
        <w:t>Sections Contrôle commande/ SCADA, Electricité et Mécanique</w:t>
      </w:r>
    </w:p>
    <w:p w:rsidR="00E21A13" w:rsidRPr="0038127E" w:rsidRDefault="00E21A13" w:rsidP="0038127E">
      <w:pPr>
        <w:pStyle w:val="Paragraphedeliste"/>
        <w:numPr>
          <w:ilvl w:val="0"/>
          <w:numId w:val="7"/>
        </w:numPr>
        <w:spacing w:line="264" w:lineRule="auto"/>
        <w:rPr>
          <w:color w:val="000000" w:themeColor="text1" w:themeShade="BF"/>
        </w:rPr>
      </w:pPr>
      <w:r w:rsidRPr="0038127E">
        <w:rPr>
          <w:color w:val="000000" w:themeColor="text1" w:themeShade="BF"/>
        </w:rPr>
        <w:t xml:space="preserve">Département Energie et Dispatching </w:t>
      </w:r>
    </w:p>
    <w:p w:rsidR="00E21A13" w:rsidRPr="00E21A13" w:rsidRDefault="00E21A13" w:rsidP="00E21A13">
      <w:pPr>
        <w:spacing w:line="264" w:lineRule="auto"/>
        <w:rPr>
          <w:color w:val="000000" w:themeColor="text1"/>
        </w:rPr>
      </w:pPr>
      <w:r w:rsidRPr="00FC571C">
        <w:rPr>
          <w:b/>
          <w:color w:val="000000" w:themeColor="text1"/>
        </w:rPr>
        <w:t>Aout 2015 – Septembre 2015 :</w:t>
      </w:r>
      <w:r w:rsidRPr="00E21A13">
        <w:rPr>
          <w:color w:val="000000" w:themeColor="text1"/>
        </w:rPr>
        <w:t xml:space="preserve"> PREBAT </w:t>
      </w:r>
    </w:p>
    <w:p w:rsidR="00E21A13" w:rsidRPr="0038127E" w:rsidRDefault="00E21A13" w:rsidP="00E21A13">
      <w:pPr>
        <w:spacing w:line="264" w:lineRule="auto"/>
        <w:rPr>
          <w:b/>
          <w:color w:val="000000" w:themeColor="text1"/>
        </w:rPr>
      </w:pPr>
      <w:r w:rsidRPr="0038127E">
        <w:rPr>
          <w:b/>
          <w:color w:val="000000" w:themeColor="text1"/>
        </w:rPr>
        <w:t>Stage ouvrier</w:t>
      </w:r>
    </w:p>
    <w:p w:rsidR="00E21A13" w:rsidRPr="0038127E" w:rsidRDefault="00E21A13" w:rsidP="0038127E">
      <w:pPr>
        <w:pStyle w:val="Paragraphedeliste"/>
        <w:numPr>
          <w:ilvl w:val="0"/>
          <w:numId w:val="8"/>
        </w:numPr>
        <w:spacing w:line="264" w:lineRule="auto"/>
        <w:rPr>
          <w:color w:val="000000" w:themeColor="text1" w:themeShade="BF"/>
        </w:rPr>
      </w:pPr>
      <w:r w:rsidRPr="0038127E">
        <w:rPr>
          <w:color w:val="000000" w:themeColor="text1" w:themeShade="BF"/>
        </w:rPr>
        <w:t>Assistant du Chef de la production</w:t>
      </w:r>
    </w:p>
    <w:p w:rsidR="00063D99" w:rsidRPr="0038127E" w:rsidRDefault="0038127E" w:rsidP="0038127E">
      <w:pPr>
        <w:pStyle w:val="Paragraphedeliste"/>
        <w:numPr>
          <w:ilvl w:val="0"/>
          <w:numId w:val="8"/>
        </w:numPr>
        <w:spacing w:line="264" w:lineRule="auto"/>
        <w:rPr>
          <w:color w:val="000000" w:themeColor="text1" w:themeShade="B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97B59F" wp14:editId="5D1F7618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2738120" cy="263525"/>
                <wp:effectExtent l="0" t="0" r="5080" b="3175"/>
                <wp:wrapThrough wrapText="bothSides">
                  <wp:wrapPolygon edited="0">
                    <wp:start x="0" y="0"/>
                    <wp:lineTo x="0" y="20299"/>
                    <wp:lineTo x="21490" y="20299"/>
                    <wp:lineTo x="21490" y="0"/>
                    <wp:lineTo x="0" y="0"/>
                  </wp:wrapPolygon>
                </wp:wrapThrough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3525"/>
                          <a:chOff x="0" y="-133350"/>
                          <a:chExt cx="2738120" cy="264160"/>
                        </a:xfrm>
                      </wpg:grpSpPr>
                      <wps:wsp>
                        <wps:cNvPr id="16" name="Zone de texte 16"/>
                        <wps:cNvSpPr txBox="1"/>
                        <wps:spPr>
                          <a:xfrm>
                            <a:off x="0" y="-13335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1E8D82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127E" w:rsidRPr="00DC5877" w:rsidRDefault="0038127E" w:rsidP="0038127E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Formation</w:t>
                              </w:r>
                            </w:p>
                            <w:p w:rsidR="0038127E" w:rsidRPr="00BC5ADF" w:rsidRDefault="0038127E" w:rsidP="0038127E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2213" y="-71556"/>
                            <a:ext cx="2228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97B59F" id="Groupe 15" o:spid="_x0000_s1031" style="position:absolute;left:0;text-align:left;margin-left:0;margin-top:17.05pt;width:215.6pt;height:20.75pt;z-index:251664384;mso-position-horizontal:left;mso-position-horizontal-relative:margin;mso-height-relative:margin" coordorigin=",-1333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2" type="#_x0000_t202" style="position:absolute;top:-1333;width:27381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pqPL8A&#10;AADbAAAADwAAAGRycy9kb3ducmV2LnhtbERPPWvDMBDdC/kP4grZGtmBhOJEMaEQGugUt0PGw7pY&#10;JtZJSKpj//uqUOh2j/d5+3qygxgpxN6xgnJVgCBune65U/D1eXp5BRETssbBMSmYKUJ9WDztsdLu&#10;wRcam9SJHMKxQgUmJV9JGVtDFuPKeeLM3VywmDIMndQBHzncDnJdFFtpsefcYNDTm6H23nxbBaNu&#10;w8emvDTOu6m4htm8z94otXyejjsQiab0L/5zn3Wev4XfX/IB8vA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6mo8vwAAANsAAAAPAAAAAAAAAAAAAAAAAJgCAABkcnMvZG93bnJl&#10;di54bWxQSwUGAAAAAAQABAD1AAAAhAMAAAAA&#10;" fillcolor="#1e8d82" stroked="f">
                  <v:textbox>
                    <w:txbxContent>
                      <w:p w:rsidR="0038127E" w:rsidRPr="00DC5877" w:rsidRDefault="0038127E" w:rsidP="0038127E">
                        <w:pPr>
                          <w:pStyle w:val="Textedebulles"/>
                          <w:spacing w:after="113"/>
                          <w:jc w:val="center"/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Formation</w:t>
                        </w:r>
                      </w:p>
                      <w:p w:rsidR="0038127E" w:rsidRPr="00BC5ADF" w:rsidRDefault="0038127E" w:rsidP="0038127E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33" type="#_x0000_t75" style="position:absolute;left:24622;top:-715;width:2228;height:14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HypnBAAAA2wAAAA8AAABkcnMvZG93bnJldi54bWxET01rwkAQvRf8D8sUvJS60UNrU1dRQfBQ&#10;qYl6H7JjEszOxuyq6793hUJv83ifM5kF04grda62rGA4SEAQF1bXXCrY71bvYxDOI2tsLJOCOzmY&#10;TXsvE0y1vXFG19yXIoawS1FB5X2bSumKigy6gW2JI3e0nUEfYVdK3eEthptGjpLkQxqsOTZU2NKy&#10;ouKUX4yCUH69nQ+rEwa7yU229cfsZ/GrVP81zL9BeAr+X/znXus4/xOev8QD5PQ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JHypnBAAAA2wAAAA8AAAAAAAAAAAAAAAAAnwIA&#10;AGRycy9kb3ducmV2LnhtbFBLBQYAAAAABAAEAPcAAACNAwAAAAA=&#10;">
                  <v:imagedata r:id="rId14" o:title=""/>
                  <v:path arrowok="t"/>
                </v:shape>
                <w10:wrap type="through" anchorx="margin"/>
              </v:group>
            </w:pict>
          </mc:Fallback>
        </mc:AlternateContent>
      </w:r>
      <w:r w:rsidR="00E21A13" w:rsidRPr="0038127E">
        <w:rPr>
          <w:color w:val="000000" w:themeColor="text1" w:themeShade="BF"/>
        </w:rPr>
        <w:t>Gestion de Stock</w:t>
      </w:r>
    </w:p>
    <w:p w:rsidR="0038127E" w:rsidRDefault="0038127E" w:rsidP="00E21A13">
      <w:pPr>
        <w:spacing w:line="264" w:lineRule="auto"/>
        <w:rPr>
          <w:color w:val="000000" w:themeColor="text1"/>
        </w:rPr>
      </w:pPr>
    </w:p>
    <w:p w:rsidR="00E21A13" w:rsidRPr="0038127E" w:rsidRDefault="00E21A13" w:rsidP="00E21A13">
      <w:pPr>
        <w:spacing w:line="264" w:lineRule="auto"/>
        <w:contextualSpacing/>
        <w:rPr>
          <w:b/>
          <w:color w:val="40382D" w:themeColor="text2" w:themeShade="BF"/>
        </w:rPr>
      </w:pPr>
      <w:r w:rsidRPr="0038127E">
        <w:rPr>
          <w:b/>
          <w:color w:val="40382D" w:themeColor="text2" w:themeShade="BF"/>
        </w:rPr>
        <w:t>2016 – 2017 :</w:t>
      </w:r>
      <w:r w:rsidRPr="00E21A13">
        <w:rPr>
          <w:color w:val="40382D" w:themeColor="text2" w:themeShade="BF"/>
        </w:rPr>
        <w:t xml:space="preserve"> 2eme Année Diplôme d’ingénieur de conception en Electromécanique, </w:t>
      </w:r>
      <w:r w:rsidRPr="0038127E">
        <w:rPr>
          <w:b/>
          <w:color w:val="40382D" w:themeColor="text2" w:themeShade="BF"/>
        </w:rPr>
        <w:t>Ecole Polytechnique de Thiès</w:t>
      </w:r>
    </w:p>
    <w:p w:rsidR="00E21A13" w:rsidRPr="00E21A13" w:rsidRDefault="00E21A13" w:rsidP="00E21A13">
      <w:pPr>
        <w:spacing w:line="264" w:lineRule="auto"/>
        <w:contextualSpacing/>
        <w:rPr>
          <w:color w:val="40382D" w:themeColor="text2" w:themeShade="BF"/>
        </w:rPr>
      </w:pPr>
      <w:r w:rsidRPr="0038127E">
        <w:rPr>
          <w:b/>
          <w:color w:val="40382D" w:themeColor="text2" w:themeShade="BF"/>
        </w:rPr>
        <w:t>2015 – 2016 :</w:t>
      </w:r>
      <w:r w:rsidRPr="00E21A13">
        <w:rPr>
          <w:color w:val="40382D" w:themeColor="text2" w:themeShade="BF"/>
        </w:rPr>
        <w:t xml:space="preserve"> 1eme Année Diplôme d’ingénieur de conception en Electromécanique,</w:t>
      </w:r>
      <w:r w:rsidRPr="00B70204">
        <w:rPr>
          <w:b/>
          <w:color w:val="40382D" w:themeColor="text2" w:themeShade="BF"/>
        </w:rPr>
        <w:t xml:space="preserve"> Ecole Polytechnique de Thiès</w:t>
      </w:r>
    </w:p>
    <w:p w:rsidR="00E21A13" w:rsidRPr="00E21A13" w:rsidRDefault="00E21A13" w:rsidP="00E21A13">
      <w:pPr>
        <w:spacing w:line="264" w:lineRule="auto"/>
        <w:contextualSpacing/>
        <w:rPr>
          <w:color w:val="40382D" w:themeColor="text2" w:themeShade="BF"/>
        </w:rPr>
      </w:pPr>
      <w:r w:rsidRPr="0038127E">
        <w:rPr>
          <w:b/>
          <w:color w:val="40382D" w:themeColor="text2" w:themeShade="BF"/>
        </w:rPr>
        <w:t>2014 – 2015 :</w:t>
      </w:r>
      <w:r w:rsidRPr="00E21A13">
        <w:rPr>
          <w:color w:val="40382D" w:themeColor="text2" w:themeShade="BF"/>
        </w:rPr>
        <w:t xml:space="preserve"> 2eme Année Tronc commun</w:t>
      </w:r>
      <w:r w:rsidR="00D65A88">
        <w:rPr>
          <w:color w:val="40382D" w:themeColor="text2" w:themeShade="BF"/>
        </w:rPr>
        <w:t xml:space="preserve"> Science de l’ingénieur</w:t>
      </w:r>
      <w:r w:rsidRPr="00E21A13">
        <w:rPr>
          <w:color w:val="40382D" w:themeColor="text2" w:themeShade="BF"/>
        </w:rPr>
        <w:t xml:space="preserve">, </w:t>
      </w:r>
      <w:r w:rsidRPr="00B70204">
        <w:rPr>
          <w:b/>
          <w:color w:val="40382D" w:themeColor="text2" w:themeShade="BF"/>
        </w:rPr>
        <w:t>Ecole Polytechnique de Thiès</w:t>
      </w:r>
    </w:p>
    <w:p w:rsidR="00E21A13" w:rsidRPr="00E21A13" w:rsidRDefault="00E21A13" w:rsidP="00E21A13">
      <w:pPr>
        <w:spacing w:line="264" w:lineRule="auto"/>
        <w:contextualSpacing/>
        <w:rPr>
          <w:color w:val="40382D" w:themeColor="text2" w:themeShade="BF"/>
        </w:rPr>
      </w:pPr>
      <w:r w:rsidRPr="0038127E">
        <w:rPr>
          <w:b/>
          <w:color w:val="40382D" w:themeColor="text2" w:themeShade="BF"/>
        </w:rPr>
        <w:t>2013 – 2014 :</w:t>
      </w:r>
      <w:r w:rsidRPr="00E21A13">
        <w:rPr>
          <w:color w:val="40382D" w:themeColor="text2" w:themeShade="BF"/>
        </w:rPr>
        <w:t xml:space="preserve"> 1eme Année Tronc commun</w:t>
      </w:r>
      <w:r w:rsidR="00D65A88">
        <w:rPr>
          <w:color w:val="40382D" w:themeColor="text2" w:themeShade="BF"/>
        </w:rPr>
        <w:t xml:space="preserve"> Science de l’ingénieur</w:t>
      </w:r>
      <w:r w:rsidRPr="00E21A13">
        <w:rPr>
          <w:color w:val="40382D" w:themeColor="text2" w:themeShade="BF"/>
        </w:rPr>
        <w:t xml:space="preserve">, </w:t>
      </w:r>
      <w:r w:rsidRPr="00B70204">
        <w:rPr>
          <w:b/>
          <w:color w:val="40382D" w:themeColor="text2" w:themeShade="BF"/>
        </w:rPr>
        <w:t>Ecole Polytechnique de Thiès</w:t>
      </w:r>
    </w:p>
    <w:p w:rsidR="00063D99" w:rsidRDefault="00E21A13" w:rsidP="00E21A13">
      <w:pPr>
        <w:spacing w:line="264" w:lineRule="auto"/>
        <w:contextualSpacing/>
        <w:rPr>
          <w:color w:val="40382D" w:themeColor="text2" w:themeShade="BF"/>
        </w:rPr>
      </w:pPr>
      <w:r w:rsidRPr="0038127E">
        <w:rPr>
          <w:b/>
          <w:color w:val="40382D" w:themeColor="text2" w:themeShade="BF"/>
        </w:rPr>
        <w:t>2012 – 2013 :</w:t>
      </w:r>
      <w:r w:rsidRPr="00E21A13">
        <w:rPr>
          <w:color w:val="40382D" w:themeColor="text2" w:themeShade="BF"/>
        </w:rPr>
        <w:t xml:space="preserve"> Baccalauréat Série S1, </w:t>
      </w:r>
      <w:r w:rsidRPr="00B70204">
        <w:rPr>
          <w:b/>
          <w:color w:val="40382D" w:themeColor="text2" w:themeShade="BF"/>
        </w:rPr>
        <w:t>Lycée d’excellence Privé Cheikh Hamidou KANE</w:t>
      </w:r>
    </w:p>
    <w:p w:rsidR="0038127E" w:rsidRDefault="0038127E" w:rsidP="00E21A13">
      <w:pPr>
        <w:spacing w:line="264" w:lineRule="auto"/>
        <w:contextualSpacing/>
        <w:rPr>
          <w:color w:val="40382D" w:themeColor="text2" w:themeShade="B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6680E3D" wp14:editId="30F6ECAA">
                <wp:simplePos x="0" y="0"/>
                <wp:positionH relativeFrom="column">
                  <wp:posOffset>-19050</wp:posOffset>
                </wp:positionH>
                <wp:positionV relativeFrom="paragraph">
                  <wp:posOffset>135255</wp:posOffset>
                </wp:positionV>
                <wp:extent cx="2738120" cy="264160"/>
                <wp:effectExtent l="0" t="0" r="5080" b="2540"/>
                <wp:wrapThrough wrapText="bothSides">
                  <wp:wrapPolygon edited="0">
                    <wp:start x="0" y="0"/>
                    <wp:lineTo x="0" y="20250"/>
                    <wp:lineTo x="21490" y="20250"/>
                    <wp:lineTo x="21490" y="0"/>
                    <wp:lineTo x="0" y="0"/>
                  </wp:wrapPolygon>
                </wp:wrapThrough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4160"/>
                          <a:chOff x="0" y="0"/>
                          <a:chExt cx="2738120" cy="264160"/>
                        </a:xfrm>
                      </wpg:grpSpPr>
                      <wps:wsp>
                        <wps:cNvPr id="19" name="Zone de texte 19"/>
                        <wps:cNvSpPr txBox="1"/>
                        <wps:spPr>
                          <a:xfrm>
                            <a:off x="0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48B6A8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127E" w:rsidRPr="00DC5877" w:rsidRDefault="0038127E" w:rsidP="0038127E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Compétences</w:t>
                              </w:r>
                            </w:p>
                            <w:p w:rsidR="0038127E" w:rsidRPr="00BC5ADF" w:rsidRDefault="0038127E" w:rsidP="0038127E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9838" y="28575"/>
                            <a:ext cx="129540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80E3D" id="Groupe 18" o:spid="_x0000_s1034" style="position:absolute;margin-left:-1.5pt;margin-top:10.65pt;width:215.6pt;height:20.8pt;z-index:251666432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">
                <v:shape id="Zone de texte 19" o:spid="_x0000_s1035" type="#_x0000_t202" style="position:absolute;width:27381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63CMUA&#10;AADbAAAADwAAAGRycy9kb3ducmV2LnhtbESPQWvCQBCF70L/wzKFXkQ3WhAbXaUExEIvVi16HLPT&#10;JG12Nuxuk/TfuwXB2wzvfW/eLNe9qUVLzleWFUzGCQji3OqKCwXHw2Y0B+EDssbaMin4Iw/r1cNg&#10;iam2HX9Quw+FiCHsU1RQhtCkUvq8JIN+bBviqH1ZZzDE1RVSO+xiuKnlNElm0mDF8UKJDWUl5T/7&#10;X6Ng253f2+eLdadsePw+fUZql7VKPT32rwsQgfpwN9/oNx3rv8D/L3EA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zrcIxQAAANsAAAAPAAAAAAAAAAAAAAAAAJgCAABkcnMv&#10;ZG93bnJldi54bWxQSwUGAAAAAAQABAD1AAAAigMAAAAA&#10;" fillcolor="#48b6a8" stroked="f">
                  <v:textbox>
                    <w:txbxContent>
                      <w:p w:rsidR="0038127E" w:rsidRPr="00DC5877" w:rsidRDefault="0038127E" w:rsidP="0038127E">
                        <w:pPr>
                          <w:pStyle w:val="Textedebulles"/>
                          <w:spacing w:after="113"/>
                          <w:jc w:val="center"/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Compétences</w:t>
                        </w:r>
                      </w:p>
                      <w:p w:rsidR="0038127E" w:rsidRPr="00BC5ADF" w:rsidRDefault="0038127E" w:rsidP="0038127E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4" o:spid="_x0000_s1036" type="#_x0000_t75" style="position:absolute;left:25098;top:285;width:1295;height:20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2AJfAAAAA2wAAAA8AAABkcnMvZG93bnJldi54bWxET01rAjEQvRf8D2EEL6LZeihlNYoIStF6&#10;qIrnYTNuVjeTZTPq9t83B6HHx/ueLTpfqwe1sQps4H2cgSIugq24NHA6rkefoKIgW6wDk4FfirCY&#10;995mmNvw5B96HKRUKYRjjgacSJNrHQtHHuM4NMSJu4TWoyTYltq2+EzhvtaTLPvQHitODQ4bWjkq&#10;boe7N1C7zXl/leH3qbjt9GUleB5WW2MG/W45BSXUyb/45f6yBiZpffqSfoCe/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jYAl8AAAADbAAAADwAAAAAAAAAAAAAAAACfAgAA&#10;ZHJzL2Rvd25yZXYueG1sUEsFBgAAAAAEAAQA9wAAAIwDAAAAAA==&#10;">
                  <v:imagedata r:id="rId16" o:title=""/>
                  <v:path arrowok="t"/>
                </v:shape>
                <w10:wrap type="through"/>
              </v:group>
            </w:pict>
          </mc:Fallback>
        </mc:AlternateContent>
      </w:r>
    </w:p>
    <w:p w:rsidR="0038127E" w:rsidRDefault="0038127E" w:rsidP="00E21A13">
      <w:pPr>
        <w:spacing w:line="264" w:lineRule="auto"/>
        <w:contextualSpacing/>
        <w:rPr>
          <w:color w:val="40382D" w:themeColor="text2" w:themeShade="BF"/>
        </w:rPr>
      </w:pPr>
    </w:p>
    <w:p w:rsidR="0038127E" w:rsidRDefault="0038127E" w:rsidP="00E21A13">
      <w:pPr>
        <w:spacing w:line="264" w:lineRule="auto"/>
        <w:contextualSpacing/>
        <w:rPr>
          <w:color w:val="40382D" w:themeColor="text2" w:themeShade="BF"/>
        </w:rPr>
      </w:pPr>
    </w:p>
    <w:p w:rsidR="00600BCF" w:rsidRDefault="00600BCF" w:rsidP="00E21A13">
      <w:r w:rsidRPr="00600BCF">
        <w:rPr>
          <w:b/>
        </w:rPr>
        <w:t>Langue maternelle :</w:t>
      </w:r>
      <w:r>
        <w:t xml:space="preserve"> Wolof</w:t>
      </w:r>
    </w:p>
    <w:p w:rsidR="00E21A13" w:rsidRDefault="00E21A13" w:rsidP="00E21A13">
      <w:r w:rsidRPr="00600BCF">
        <w:rPr>
          <w:b/>
        </w:rPr>
        <w:t>Anglais :</w:t>
      </w:r>
      <w:r>
        <w:t xml:space="preserve"> assez bon niveau</w:t>
      </w:r>
    </w:p>
    <w:p w:rsidR="00E21A13" w:rsidRDefault="00E21A13" w:rsidP="00E21A13">
      <w:r w:rsidRPr="00600BCF">
        <w:rPr>
          <w:b/>
        </w:rPr>
        <w:t>Français :</w:t>
      </w:r>
      <w:r>
        <w:t xml:space="preserve"> bon niveau</w:t>
      </w:r>
    </w:p>
    <w:p w:rsidR="00E21A13" w:rsidRPr="00600BCF" w:rsidRDefault="00E21A13" w:rsidP="00E21A13">
      <w:pPr>
        <w:rPr>
          <w:b/>
          <w:i/>
        </w:rPr>
      </w:pPr>
      <w:r w:rsidRPr="00600BCF">
        <w:rPr>
          <w:b/>
          <w:i/>
        </w:rPr>
        <w:t xml:space="preserve">Compétences en informatique  </w:t>
      </w:r>
    </w:p>
    <w:p w:rsidR="00E21A13" w:rsidRDefault="00E21A13" w:rsidP="00E21A13">
      <w:r w:rsidRPr="00600BCF">
        <w:rPr>
          <w:b/>
        </w:rPr>
        <w:t>Outils :</w:t>
      </w:r>
      <w:r>
        <w:t xml:space="preserve"> Microsoft Office (Word, Excel, Powerpoint)</w:t>
      </w:r>
    </w:p>
    <w:p w:rsidR="00E21A13" w:rsidRDefault="00E21A13" w:rsidP="00E21A13">
      <w:r w:rsidRPr="00600BCF">
        <w:rPr>
          <w:b/>
        </w:rPr>
        <w:t>Programmation :</w:t>
      </w:r>
      <w:r>
        <w:t xml:space="preserve"> </w:t>
      </w:r>
      <w:proofErr w:type="spellStart"/>
      <w:r>
        <w:t>Cubloc</w:t>
      </w:r>
      <w:proofErr w:type="spellEnd"/>
      <w:r>
        <w:t xml:space="preserve"> Studio, </w:t>
      </w:r>
      <w:proofErr w:type="spellStart"/>
      <w:r>
        <w:t>Arduino</w:t>
      </w:r>
      <w:proofErr w:type="spellEnd"/>
      <w:r>
        <w:t xml:space="preserve">, Langage C                                                      </w:t>
      </w:r>
    </w:p>
    <w:p w:rsidR="00E21A13" w:rsidRDefault="00E21A13" w:rsidP="00E21A13">
      <w:r w:rsidRPr="00600BCF">
        <w:rPr>
          <w:b/>
        </w:rPr>
        <w:t>Conception et simulation :</w:t>
      </w:r>
      <w:r>
        <w:t xml:space="preserve"> </w:t>
      </w:r>
      <w:proofErr w:type="spellStart"/>
      <w:r>
        <w:t>Solidworks</w:t>
      </w:r>
      <w:proofErr w:type="spellEnd"/>
      <w:r>
        <w:t xml:space="preserve">, AutoCAD, </w:t>
      </w:r>
      <w:proofErr w:type="spellStart"/>
      <w:r>
        <w:t>Fluidsim</w:t>
      </w:r>
      <w:proofErr w:type="spellEnd"/>
      <w:r>
        <w:t xml:space="preserve">, </w:t>
      </w:r>
      <w:proofErr w:type="spellStart"/>
      <w:r>
        <w:t>Epanet</w:t>
      </w:r>
      <w:proofErr w:type="spellEnd"/>
    </w:p>
    <w:p w:rsidR="00600BCF" w:rsidRDefault="00600BCF" w:rsidP="00E21A13"/>
    <w:p w:rsidR="00600BCF" w:rsidRPr="00E21A13" w:rsidRDefault="00600BCF" w:rsidP="00E21A13"/>
    <w:p w:rsidR="00600BCF" w:rsidRDefault="00600BCF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:rsidR="00600BCF" w:rsidRDefault="00600BCF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600BCF"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73B0C8" wp14:editId="2951B66F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738120" cy="264160"/>
                <wp:effectExtent l="0" t="0" r="5080" b="2540"/>
                <wp:wrapThrough wrapText="bothSides">
                  <wp:wrapPolygon edited="0">
                    <wp:start x="0" y="0"/>
                    <wp:lineTo x="0" y="20250"/>
                    <wp:lineTo x="21490" y="20250"/>
                    <wp:lineTo x="21490" y="0"/>
                    <wp:lineTo x="0" y="0"/>
                  </wp:wrapPolygon>
                </wp:wrapThrough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4160"/>
                          <a:chOff x="0" y="0"/>
                          <a:chExt cx="2738120" cy="264160"/>
                        </a:xfrm>
                      </wpg:grpSpPr>
                      <wps:wsp>
                        <wps:cNvPr id="73" name="Zone de texte 73"/>
                        <wps:cNvSpPr txBox="1"/>
                        <wps:spPr>
                          <a:xfrm>
                            <a:off x="0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EC974C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cx="http://schemas.microsoft.com/office/drawing/2014/chartex" xmlns:w16se="http://schemas.microsoft.com/office/word/2015/wordml/symex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127E" w:rsidRPr="00DC5877" w:rsidRDefault="0038127E" w:rsidP="0038127E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orbel" w:hAnsi="Corbel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Centres d’intérêt</w:t>
                              </w:r>
                            </w:p>
                            <w:p w:rsidR="0038127E" w:rsidRPr="00BC5ADF" w:rsidRDefault="0038127E" w:rsidP="0038127E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1738" y="57150"/>
                            <a:ext cx="19939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73B0C8" id="Groupe 5" o:spid="_x0000_s1037" style="position:absolute;margin-left:0;margin-top:.9pt;width:215.6pt;height:20.8pt;z-index:251668480;mso-position-horizontal:left;mso-position-horizontal-relative:margin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">
                <v:shape id="Zone de texte 73" o:spid="_x0000_s1038" type="#_x0000_t202" style="position:absolute;width:27381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EHMQA&#10;AADbAAAADwAAAGRycy9kb3ducmV2LnhtbESPQWvCQBSE7wX/w/IEb3VjBZXoKlUoiBRaE9vzI/vM&#10;hmbfhuwaY399tyB4HGbmG2a16W0tOmp95VjBZJyAIC6crrhUcMrfnhcgfEDWWDsmBTfysFkPnlaY&#10;anflI3VZKEWEsE9RgQmhSaX0hSGLfuwa4uidXWsxRNmWUrd4jXBby5ckmUmLFccFgw3tDBU/2cUq&#10;+My7Wcgmv+/fh488n36ZS7E9kVKjYf+6BBGoD4/wvb3XCuZT+P8Sf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IhBzEAAAA2wAAAA8AAAAAAAAAAAAAAAAAmAIAAGRycy9k&#10;b3ducmV2LnhtbFBLBQYAAAAABAAEAPUAAACJAwAAAAA=&#10;" fillcolor="#ec974c" stroked="f">
                  <v:textbox>
                    <w:txbxContent>
                      <w:p w:rsidR="0038127E" w:rsidRPr="00DC5877" w:rsidRDefault="0038127E" w:rsidP="0038127E">
                        <w:pPr>
                          <w:pStyle w:val="Textedebulles"/>
                          <w:spacing w:after="113"/>
                          <w:jc w:val="center"/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orbel" w:hAnsi="Corbel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Centres d’intérêt</w:t>
                        </w:r>
                      </w:p>
                      <w:p w:rsidR="0038127E" w:rsidRPr="00BC5ADF" w:rsidRDefault="0038127E" w:rsidP="0038127E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5" o:spid="_x0000_s1039" type="#_x0000_t75" style="position:absolute;left:24717;top:571;width:1994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SyufBAAAA2wAAAA8AAABkcnMvZG93bnJldi54bWxET8uKwjAU3Q/4D+EK7sbUgQ5DNUrRDijM&#10;xgeIu0tzbavNTWnSWv/eLIRZHs57sRpMLXpqXWVZwWwagSDOra64UHA6/n7+gHAeWWNtmRQ8ycFq&#10;OfpYYKLtg/fUH3whQgi7BBWU3jeJlC4vyaCb2oY4cFfbGvQBtoXULT5CuKnlVxR9S4MVh4YSG1qX&#10;lN8PnVHQu87uZqm+XPNb9pelT8428VmpyXhI5yA8Df5f/HZvtYI4rA9fwg+Qy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ZSyufBAAAA2wAAAA8AAAAAAAAAAAAAAAAAnwIA&#10;AGRycy9kb3ducmV2LnhtbFBLBQYAAAAABAAEAPcAAACNAwAAAAA=&#10;">
                  <v:imagedata r:id="rId18" o:title=""/>
                  <v:path arrowok="t"/>
                </v:shape>
                <w10:wrap type="through" anchorx="margin"/>
              </v:group>
            </w:pict>
          </mc:Fallback>
        </mc:AlternateContent>
      </w:r>
    </w:p>
    <w:p w:rsidR="0038127E" w:rsidRDefault="0038127E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:rsidR="0038127E" w:rsidRDefault="0038127E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:rsidR="00600BCF" w:rsidRPr="00600BCF" w:rsidRDefault="00600BCF" w:rsidP="00E21A13">
      <w:pPr>
        <w:tabs>
          <w:tab w:val="left" w:pos="2670"/>
        </w:tabs>
        <w:spacing w:after="0" w:line="240" w:lineRule="auto"/>
        <w:rPr>
          <w:b/>
          <w:i/>
          <w:color w:val="000000" w:themeColor="text1"/>
        </w:rPr>
      </w:pPr>
      <w:r w:rsidRPr="00600BCF">
        <w:rPr>
          <w:b/>
          <w:i/>
          <w:color w:val="000000" w:themeColor="text1"/>
        </w:rPr>
        <w:t>Association</w:t>
      </w:r>
    </w:p>
    <w:p w:rsidR="00600BCF" w:rsidRDefault="00600BCF" w:rsidP="00E21A13">
      <w:pPr>
        <w:tabs>
          <w:tab w:val="left" w:pos="2670"/>
        </w:tabs>
        <w:spacing w:after="0" w:line="240" w:lineRule="auto"/>
        <w:rPr>
          <w:b/>
          <w:color w:val="000000" w:themeColor="text1"/>
        </w:rPr>
      </w:pPr>
    </w:p>
    <w:p w:rsidR="00E21A13" w:rsidRPr="00E21A13" w:rsidRDefault="00E21A13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600BCF">
        <w:rPr>
          <w:b/>
          <w:color w:val="000000" w:themeColor="text1"/>
        </w:rPr>
        <w:t>2013-2018 :</w:t>
      </w:r>
      <w:r w:rsidRPr="00E21A13">
        <w:rPr>
          <w:color w:val="000000" w:themeColor="text1"/>
        </w:rPr>
        <w:t xml:space="preserve"> Membre du Comité scientifique de l’école et </w:t>
      </w:r>
      <w:proofErr w:type="spellStart"/>
      <w:r w:rsidRPr="00E21A13">
        <w:rPr>
          <w:color w:val="000000" w:themeColor="text1"/>
        </w:rPr>
        <w:t>Fablab</w:t>
      </w:r>
      <w:proofErr w:type="spellEnd"/>
      <w:r w:rsidRPr="00E21A13">
        <w:rPr>
          <w:color w:val="000000" w:themeColor="text1"/>
        </w:rPr>
        <w:t xml:space="preserve"> EPT </w:t>
      </w:r>
    </w:p>
    <w:p w:rsidR="00E21A13" w:rsidRPr="00E21A13" w:rsidRDefault="00E21A13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600BCF">
        <w:rPr>
          <w:b/>
          <w:color w:val="000000" w:themeColor="text1"/>
        </w:rPr>
        <w:t>2016 :</w:t>
      </w:r>
      <w:r w:rsidRPr="00E21A13">
        <w:rPr>
          <w:color w:val="000000" w:themeColor="text1"/>
        </w:rPr>
        <w:t xml:space="preserve"> Vice-président de la Commission Relations Extérieures du bureau des élèves de l’EPT</w:t>
      </w:r>
    </w:p>
    <w:p w:rsidR="00E21A13" w:rsidRPr="00E21A13" w:rsidRDefault="00E21A13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600BCF">
        <w:rPr>
          <w:b/>
          <w:color w:val="000000" w:themeColor="text1"/>
        </w:rPr>
        <w:t>2017 :</w:t>
      </w:r>
      <w:r w:rsidRPr="00E21A13">
        <w:rPr>
          <w:color w:val="000000" w:themeColor="text1"/>
        </w:rPr>
        <w:t xml:space="preserve"> Président de la Commission Relations avec les Mairies, Ministères et Ambassades</w:t>
      </w:r>
    </w:p>
    <w:p w:rsidR="00E21A13" w:rsidRPr="00E21A13" w:rsidRDefault="00E21A13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 w:rsidRPr="00600BCF">
        <w:rPr>
          <w:b/>
          <w:color w:val="000000" w:themeColor="text1"/>
        </w:rPr>
        <w:t>2017-2018 :</w:t>
      </w:r>
      <w:r w:rsidRPr="00E21A13">
        <w:rPr>
          <w:color w:val="000000" w:themeColor="text1"/>
        </w:rPr>
        <w:t xml:space="preserve"> Vice coordonnateur de la commission des élèves-ingénieurs en dernière année </w:t>
      </w:r>
    </w:p>
    <w:p w:rsidR="00600BCF" w:rsidRDefault="00600BCF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:rsidR="00E21A13" w:rsidRDefault="00E21A13" w:rsidP="00E21A13">
      <w:pPr>
        <w:tabs>
          <w:tab w:val="left" w:pos="2670"/>
        </w:tabs>
        <w:spacing w:after="0" w:line="240" w:lineRule="auto"/>
        <w:rPr>
          <w:b/>
          <w:i/>
          <w:color w:val="000000" w:themeColor="text1"/>
        </w:rPr>
      </w:pPr>
      <w:r w:rsidRPr="00600BCF">
        <w:rPr>
          <w:b/>
          <w:i/>
          <w:color w:val="000000" w:themeColor="text1"/>
        </w:rPr>
        <w:t xml:space="preserve">Autres </w:t>
      </w:r>
    </w:p>
    <w:p w:rsidR="00FC571C" w:rsidRDefault="00FC571C" w:rsidP="00E21A13">
      <w:pPr>
        <w:tabs>
          <w:tab w:val="left" w:pos="2670"/>
        </w:tabs>
        <w:spacing w:after="0" w:line="240" w:lineRule="auto"/>
        <w:rPr>
          <w:b/>
          <w:i/>
          <w:color w:val="000000" w:themeColor="text1"/>
        </w:rPr>
      </w:pPr>
    </w:p>
    <w:p w:rsidR="00FC571C" w:rsidRDefault="00B15A7A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6718300</wp:posOffset>
                </wp:positionV>
                <wp:extent cx="2085975" cy="609600"/>
                <wp:effectExtent l="0" t="0" r="28575" b="1905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6096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1E68FF" id="Ellipse 21" o:spid="_x0000_s1026" style="position:absolute;margin-left:158.25pt;margin-top:529pt;width:164.25pt;height:4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" fillcolor="#a5a5a5 [2092]" strokecolor="#a5a5a5 [2092]" strokeweight="2pt"/>
            </w:pict>
          </mc:Fallback>
        </mc:AlternateContent>
      </w:r>
      <w:r w:rsidR="00E21A13" w:rsidRPr="00E21A13">
        <w:rPr>
          <w:color w:val="000000" w:themeColor="text1"/>
        </w:rPr>
        <w:t>Jeux vidéo, lecture, jeux d’esprit,</w:t>
      </w:r>
      <w:r w:rsidR="00FC571C">
        <w:rPr>
          <w:color w:val="000000" w:themeColor="text1"/>
        </w:rPr>
        <w:t xml:space="preserve"> Génie en herbe</w:t>
      </w:r>
      <w:r w:rsidR="00E21A13" w:rsidRPr="00E21A13">
        <w:rPr>
          <w:color w:val="000000" w:themeColor="text1"/>
        </w:rPr>
        <w:t xml:space="preserve"> Sport </w:t>
      </w:r>
      <w:proofErr w:type="spellStart"/>
      <w:r w:rsidR="00E21A13" w:rsidRPr="00E21A13">
        <w:rPr>
          <w:color w:val="000000" w:themeColor="text1"/>
        </w:rPr>
        <w:t>etc</w:t>
      </w:r>
      <w:proofErr w:type="spellEnd"/>
    </w:p>
    <w:p w:rsidR="00FC571C" w:rsidRDefault="00FC571C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</w:p>
    <w:p w:rsidR="00FC571C" w:rsidRPr="00FC571C" w:rsidRDefault="00DE1C98" w:rsidP="00E21A13">
      <w:pPr>
        <w:tabs>
          <w:tab w:val="left" w:pos="267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0" w:name="_GoBack"/>
      <w:bookmarkEnd w:id="0"/>
    </w:p>
    <w:sectPr w:rsidR="00FC571C" w:rsidRPr="00FC571C">
      <w:footerReference w:type="default" r:id="rId19"/>
      <w:headerReference w:type="first" r:id="rId20"/>
      <w:type w:val="continuous"/>
      <w:pgSz w:w="11907" w:h="16839"/>
      <w:pgMar w:top="1148" w:right="1050" w:bottom="1148" w:left="105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5C46" w:rsidRDefault="00C15C46">
      <w:pPr>
        <w:spacing w:after="0" w:line="240" w:lineRule="auto"/>
      </w:pPr>
      <w:r>
        <w:separator/>
      </w:r>
    </w:p>
  </w:endnote>
  <w:endnote w:type="continuationSeparator" w:id="0">
    <w:p w:rsidR="00C15C46" w:rsidRDefault="00C1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Pro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D99" w:rsidRDefault="001F6B1B">
    <w:pPr>
      <w:pStyle w:val="Pieddepage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editId="577F9C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Fnd 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63D99" w:rsidRDefault="00063D9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Fnd : 1" o:spid="_x0000_s1040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:rsidR="00063D99" w:rsidRDefault="00063D9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5950E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Fnd 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63D99" w:rsidRDefault="00063D9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Fnd : 2" o:spid="_x0000_s1041" style="position:absolute;margin-left:0;margin-top:0;width:507.8pt;height:673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" stroked="f" strokeweight="2pt">
              <v:fill opacity="54484f"/>
              <v:textbox inset="2.53903mm,1.2695mm,2.53903mm,1.2695mm">
                <w:txbxContent>
                  <w:p w:rsidR="00063D99" w:rsidRDefault="00063D9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020270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Fnd 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63D99" w:rsidRDefault="00063D99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Fnd : 3" o:spid="_x0000_s1042" style="position:absolute;margin-left:0;margin-top:0;width:488.1pt;height:9in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" stroked="f" strokeweight=".5pt">
              <v:stroke linestyle="thinThin"/>
              <v:textbox inset="2.53903mm,1.2695mm,2.53903mm,1.2695mm">
                <w:txbxContent>
                  <w:p w:rsidR="00063D99" w:rsidRDefault="00063D99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12486D2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9963785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 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63D99" w:rsidRDefault="00C15C46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eur"/>
                              <w:id w:val="-1660617785"/>
                              <w:placeholder>
                                <w:docPart w:val="6557FBF7CE7A4BDB95CE2CD466E5BDA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21A1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Mouhamed Seye</w:t>
                              </w:r>
                            </w:sdtContent>
                          </w:sdt>
                          <w:r w:rsidR="001F6B1B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1F6B1B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1F6B1B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1F6B1B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1F6B1B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E1C98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1F6B1B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Date " o:spid="_x0000_s1043" style="position:absolute;margin-left:0;margin-top:0;width:482.5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" filled="f" stroked="f" strokeweight="2pt">
              <v:textbox inset="0,0,0,0">
                <w:txbxContent>
                  <w:p w:rsidR="00063D99" w:rsidRDefault="00C15C46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eur"/>
                        <w:id w:val="-1660617785"/>
                        <w:placeholder>
                          <w:docPart w:val="6557FBF7CE7A4BDB95CE2CD466E5BDA2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E21A1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Mouhamed Seye</w:t>
                        </w:r>
                      </w:sdtContent>
                    </w:sdt>
                    <w:r w:rsidR="001F6B1B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1F6B1B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1F6B1B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1F6B1B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>PAGE   \* MERGEFORMAT</w:instrText>
                    </w:r>
                    <w:r w:rsidR="001F6B1B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DE1C98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1F6B1B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5C46" w:rsidRDefault="00C15C46">
      <w:pPr>
        <w:spacing w:after="0" w:line="240" w:lineRule="auto"/>
      </w:pPr>
      <w:r>
        <w:separator/>
      </w:r>
    </w:p>
  </w:footnote>
  <w:footnote w:type="continuationSeparator" w:id="0">
    <w:p w:rsidR="00C15C46" w:rsidRDefault="00C15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D99" w:rsidRDefault="001F6B1B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editId="48A3F3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ectangle arrondi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5BD0C54C" id="Rectangle arrondi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AXSr5uKgIAAJAEAAAOAAAAAAAAAAAAAAAAAC4CAABkcnMvZTJv&#10;RG9jLnhtbFBLAQItABQABgAIAAAAIQDUvsTu3AAAAAcBAAAPAAAAAAAAAAAAAAAAAIQEAABkcnMv&#10;ZG93bnJldi54bWxQSwUGAAAAAAQABADzAAAAj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editId="0B2792B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500668A7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D/7CYLbAAAABwEAAA8AAAAAAAAAAAAA&#10;AAAAkAQAAGRycy9kb3ducmV2LnhtbFBLBQYAAAAABAAEAPMAAACYBQAAAAA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editId="0833DCA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29CDAB5F" id="Rectangle 2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E70D33"/>
    <w:multiLevelType w:val="hybridMultilevel"/>
    <w:tmpl w:val="A0F43F56"/>
    <w:lvl w:ilvl="0" w:tplc="1C9CD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B2214"/>
    <w:multiLevelType w:val="hybridMultilevel"/>
    <w:tmpl w:val="271A629A"/>
    <w:lvl w:ilvl="0" w:tplc="1C9CD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A13"/>
    <w:rsid w:val="00063D99"/>
    <w:rsid w:val="000A1E0C"/>
    <w:rsid w:val="001C66EE"/>
    <w:rsid w:val="001F6B1B"/>
    <w:rsid w:val="0038127E"/>
    <w:rsid w:val="004D2F77"/>
    <w:rsid w:val="00600BCF"/>
    <w:rsid w:val="006B2B8F"/>
    <w:rsid w:val="00B15A7A"/>
    <w:rsid w:val="00B70204"/>
    <w:rsid w:val="00BF2777"/>
    <w:rsid w:val="00C15C46"/>
    <w:rsid w:val="00D65A88"/>
    <w:rsid w:val="00DE1C98"/>
    <w:rsid w:val="00E21A13"/>
    <w:rsid w:val="00FC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846C6EF-3487-4215-A0A4-BEC1DA96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1">
    <w:name w:val="Style1"/>
    <w:basedOn w:val="Tableau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Paragraphedeliste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styleId="lev">
    <w:name w:val="Strong"/>
    <w:basedOn w:val="Policepardfaut"/>
    <w:uiPriority w:val="22"/>
    <w:qFormat/>
    <w:rPr>
      <w:b/>
      <w:bCs/>
      <w14:numForm w14:val="oldStyle"/>
    </w:rPr>
  </w:style>
  <w:style w:type="character" w:styleId="Accentuation">
    <w:name w:val="Emphasis"/>
    <w:basedOn w:val="Policepardfaut"/>
    <w:uiPriority w:val="20"/>
    <w:qFormat/>
    <w:rPr>
      <w:i/>
      <w:iCs/>
      <w:color w:val="564B3C" w:themeColor="text2"/>
    </w:r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  <w:rPr>
      <w:sz w:val="21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14:ligatures w14:val="standard"/>
      <w14:numForm w14:val="oldStyle"/>
    </w:rPr>
  </w:style>
  <w:style w:type="character" w:customStyle="1" w:styleId="CitationCar">
    <w:name w:val="Citation Car"/>
    <w:basedOn w:val="Policepardfaut"/>
    <w:link w:val="Citation"/>
    <w:uiPriority w:val="29"/>
    <w:rPr>
      <w:rFonts w:asciiTheme="majorHAnsi" w:eastAsiaTheme="minorEastAsia" w:hAnsiTheme="majorHAnsi"/>
      <w:iCs/>
      <w:caps/>
      <w:color w:val="93A299" w:themeColor="accent1"/>
      <w:sz w:val="24"/>
      <w14:ligatures w14:val="standard"/>
      <w14:numForm w14:val="oldSty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14:ligatures w14:val="standard"/>
      <w14:numForm w14:val="oldStyle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14:ligatures w14:val="standard"/>
      <w14:numForm w14:val="oldStyle"/>
    </w:rPr>
  </w:style>
  <w:style w:type="character" w:styleId="Emphaseple">
    <w:name w:val="Subtle Emphasis"/>
    <w:basedOn w:val="Policepardfaut"/>
    <w:uiPriority w:val="19"/>
    <w:qFormat/>
    <w:rPr>
      <w:i/>
      <w:iCs/>
      <w:color w:val="000000"/>
    </w:rPr>
  </w:style>
  <w:style w:type="character" w:styleId="Emphaseintense">
    <w:name w:val="Intense Emphasis"/>
    <w:aliases w:val="Sous-section Accentuation intense"/>
    <w:basedOn w:val="Policepardfaut"/>
    <w:uiPriority w:val="21"/>
    <w:qFormat/>
    <w:rPr>
      <w:b/>
      <w:bCs/>
      <w:i/>
      <w:iCs/>
      <w:color w:val="93A299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F543F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caps w:val="0"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Textedebulles">
    <w:name w:val="Balloon Text"/>
    <w:basedOn w:val="Normal"/>
    <w:link w:val="TextedebullesC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  <w:style w:type="paragraph" w:customStyle="1" w:styleId="Titredesection">
    <w:name w:val="Titre de section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SansinterligneCar">
    <w:name w:val="Sans interligne Car"/>
    <w:basedOn w:val="Policepardfaut"/>
    <w:link w:val="Sansinterligne"/>
    <w:uiPriority w:val="1"/>
    <w:rPr>
      <w:sz w:val="21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">
    <w:name w:val="Nom"/>
    <w:basedOn w:val="Titre"/>
    <w:qFormat/>
    <w:rPr>
      <w:b/>
      <w:sz w:val="28"/>
      <w:szCs w:val="28"/>
    </w:rPr>
  </w:style>
  <w:style w:type="paragraph" w:customStyle="1" w:styleId="Sous-section">
    <w:name w:val="Sous-section"/>
    <w:basedOn w:val="Titre2"/>
    <w:qFormat/>
    <w:pPr>
      <w:spacing w:before="0"/>
    </w:pPr>
    <w:rPr>
      <w:rFonts w:asciiTheme="minorHAnsi" w:hAnsiTheme="minorHAnsi"/>
      <w:color w:val="93A299" w:themeColor="accent1"/>
      <w:sz w:val="21"/>
    </w:rPr>
  </w:style>
  <w:style w:type="paragraph" w:customStyle="1" w:styleId="Paragraphestandard">
    <w:name w:val="[Paragraphe standard]"/>
    <w:basedOn w:val="Normal"/>
    <w:uiPriority w:val="99"/>
    <w:rsid w:val="0038127E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38127E"/>
    <w:rPr>
      <w:color w:val="CCCC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ilto:soumxman@gmail.com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557FBF7CE7A4BDB95CE2CD466E5BD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2D774D-A6DF-477D-ACB8-46DCE57EFE68}"/>
      </w:docPartPr>
      <w:docPartBody>
        <w:p w:rsidR="004856E6" w:rsidRDefault="00E670EA">
          <w:pPr>
            <w:pStyle w:val="6557FBF7CE7A4BDB95CE2CD466E5BDA2"/>
          </w:pPr>
          <w:r>
            <w:rPr>
              <w:color w:val="A6A6A6" w:themeColor="background1" w:themeShade="A6"/>
              <w:sz w:val="18"/>
              <w:szCs w:val="18"/>
            </w:rPr>
            <w:t>[Votre nom]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Pro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0EA"/>
    <w:rsid w:val="001D018C"/>
    <w:rsid w:val="004856E6"/>
    <w:rsid w:val="00966AAB"/>
    <w:rsid w:val="00C526E6"/>
    <w:rsid w:val="00C971FB"/>
    <w:rsid w:val="00E6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95CB4C853B84BD798D901B7AAEA741F">
    <w:name w:val="B95CB4C853B84BD798D901B7AAEA741F"/>
  </w:style>
  <w:style w:type="paragraph" w:customStyle="1" w:styleId="C309BDB96C9E49C7A9EB4947D51EECB4">
    <w:name w:val="C309BDB96C9E49C7A9EB4947D51EECB4"/>
  </w:style>
  <w:style w:type="paragraph" w:customStyle="1" w:styleId="364F2C06A5904F44B624633A248195B4">
    <w:name w:val="364F2C06A5904F44B624633A248195B4"/>
  </w:style>
  <w:style w:type="paragraph" w:customStyle="1" w:styleId="9305685C809E474CA01D5E14C353BA3E">
    <w:name w:val="9305685C809E474CA01D5E14C353BA3E"/>
  </w:style>
  <w:style w:type="paragraph" w:customStyle="1" w:styleId="C1755C4ACA7948C59BDB4B4670241A8E">
    <w:name w:val="C1755C4ACA7948C59BDB4B4670241A8E"/>
  </w:style>
  <w:style w:type="paragraph" w:customStyle="1" w:styleId="5C18ED67F5B94814A23B3388E18F7A74">
    <w:name w:val="5C18ED67F5B94814A23B3388E18F7A74"/>
  </w:style>
  <w:style w:type="paragraph" w:customStyle="1" w:styleId="456D7DD9279B4AA69887CA1049E46E87">
    <w:name w:val="456D7DD9279B4AA69887CA1049E46E87"/>
  </w:style>
  <w:style w:type="paragraph" w:customStyle="1" w:styleId="DE9630965B70454D9E1F9DC98FFA47DA">
    <w:name w:val="DE9630965B70454D9E1F9DC98FFA47DA"/>
  </w:style>
  <w:style w:type="paragraph" w:customStyle="1" w:styleId="E7704C618382439BAD4E3843707F2670">
    <w:name w:val="E7704C618382439BAD4E3843707F2670"/>
  </w:style>
  <w:style w:type="paragraph" w:customStyle="1" w:styleId="0A16FD8A1B094531B98DAD00D392D3C6">
    <w:name w:val="0A16FD8A1B094531B98DAD00D392D3C6"/>
  </w:style>
  <w:style w:type="paragraph" w:customStyle="1" w:styleId="0C32123226DE4FCFB702CBD7F00F7734">
    <w:name w:val="0C32123226DE4FCFB702CBD7F00F7734"/>
  </w:style>
  <w:style w:type="paragraph" w:customStyle="1" w:styleId="15FD1C739C5341C7ADBE63BDB4900B1C">
    <w:name w:val="15FD1C739C5341C7ADBE63BDB4900B1C"/>
  </w:style>
  <w:style w:type="paragraph" w:customStyle="1" w:styleId="88B6C20715654D4CBE16B9ED829B23B3">
    <w:name w:val="88B6C20715654D4CBE16B9ED829B23B3"/>
  </w:style>
  <w:style w:type="paragraph" w:customStyle="1" w:styleId="C21039A81F5A405EBACAAF379E8B19E8">
    <w:name w:val="C21039A81F5A405EBACAAF379E8B19E8"/>
  </w:style>
  <w:style w:type="paragraph" w:customStyle="1" w:styleId="11A172406E8B4A209FEE0D13D1C5A08B">
    <w:name w:val="11A172406E8B4A209FEE0D13D1C5A08B"/>
  </w:style>
  <w:style w:type="paragraph" w:customStyle="1" w:styleId="435B1ADB0D604620AEBF36BE2F2BE3D9">
    <w:name w:val="435B1ADB0D604620AEBF36BE2F2BE3D9"/>
  </w:style>
  <w:style w:type="paragraph" w:customStyle="1" w:styleId="3384542E1E8641FAB31733C0178DB3FA">
    <w:name w:val="3384542E1E8641FAB31733C0178DB3FA"/>
  </w:style>
  <w:style w:type="paragraph" w:customStyle="1" w:styleId="DEDCA1553C1E404BAA56A4DF32EE3DD8">
    <w:name w:val="DEDCA1553C1E404BAA56A4DF32EE3DD8"/>
  </w:style>
  <w:style w:type="paragraph" w:customStyle="1" w:styleId="7A18038D48AB4397A4B48E2161BAA969">
    <w:name w:val="7A18038D48AB4397A4B48E2161BAA969"/>
  </w:style>
  <w:style w:type="paragraph" w:customStyle="1" w:styleId="6557FBF7CE7A4BDB95CE2CD466E5BDA2">
    <w:name w:val="6557FBF7CE7A4BDB95CE2CD466E5BD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CD4020CB-BEA3-4568-91E5-57C75B17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ApothecaryResume.dotx</Template>
  <TotalTime>30</TotalTime>
  <Pages>1</Pages>
  <Words>272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Mouhamed Seye</dc:creator>
  <cp:lastModifiedBy>soum coulibaly</cp:lastModifiedBy>
  <cp:revision>10</cp:revision>
  <dcterms:created xsi:type="dcterms:W3CDTF">2018-01-12T10:09:00Z</dcterms:created>
  <dcterms:modified xsi:type="dcterms:W3CDTF">2018-02-02T22:00:00Z</dcterms:modified>
</cp:coreProperties>
</file>